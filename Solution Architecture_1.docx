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30 September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SWTID-2026-5320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 xml:space="preserve">AI BlogNest API 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Image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113</Words>
  <Characters>832</Characters>
  <Lines>30</Lines>
  <Paragraphs>19</Paragraphs>
  <CharactersWithSpaces>930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2026-10-01T15:55:16Z</dcterms:modified>
</cp:coreProperties>
</file>